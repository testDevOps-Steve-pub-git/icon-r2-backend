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B4B7CA" w14:textId="77777777" w:rsidR="004C3B08" w:rsidRDefault="00AE4484">
      <w:pPr>
        <w:pStyle w:val="BlockTex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0A8937" wp14:editId="793ED3F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86000" cy="2286000"/>
                <wp:effectExtent l="0" t="0" r="0" b="0"/>
                <wp:wrapSquare wrapText="bothSides"/>
                <wp:docPr id="2" name="Text Box 2" title="Volume and 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A2400" w14:textId="77777777" w:rsidR="004C3B08" w:rsidRDefault="00AE4484">
                            <w:pPr>
                              <w:pStyle w:val="Subtitle"/>
                            </w:pPr>
                            <w:r>
                              <w:t>Volume 1 | Issue 1</w:t>
                            </w:r>
                          </w:p>
                          <w:p w14:paraId="248419D3" w14:textId="77777777" w:rsidR="004C3B08" w:rsidRDefault="00AE4484">
                            <w:pPr>
                              <w:pStyle w:val="Date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228600" rIns="146304" bIns="9144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outside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0A893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alt="Title: Volume and date" style="position:absolute;margin-left:0;margin-top:0;width:180pt;height:180pt;z-index:25166028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outer-margin-area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" fillcolor="white [3201]" stroked="f" strokeweight=".5pt">
                <v:textbox inset="36pt,18pt,11.52pt,7.2pt">
                  <w:txbxContent>
                    <w:p w14:paraId="6F3A2400" w14:textId="77777777" w:rsidR="004C3B08" w:rsidRDefault="00AE4484">
                      <w:pPr>
                        <w:pStyle w:val="Subtitle"/>
                      </w:pPr>
                      <w:r>
                        <w:t>Volume 1 | Issue 1</w:t>
                      </w:r>
                    </w:p>
                    <w:p w14:paraId="248419D3" w14:textId="77777777" w:rsidR="004C3B08" w:rsidRDefault="00AE4484">
                      <w:pPr>
                        <w:pStyle w:val="Date"/>
                      </w:pPr>
                      <w:r>
                        <w:t>Date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457200" distL="114300" distR="114300" simplePos="0" relativeHeight="251659264" behindDoc="0" locked="0" layoutInCell="1" allowOverlap="1" wp14:anchorId="7A570538" wp14:editId="777028A8">
                <wp:simplePos x="0" y="0"/>
                <wp:positionH relativeFrom="margin">
                  <wp:posOffset>0</wp:posOffset>
                </wp:positionH>
                <wp:positionV relativeFrom="page">
                  <wp:posOffset>0</wp:posOffset>
                </wp:positionV>
                <wp:extent cx="5029200" cy="2286000"/>
                <wp:effectExtent l="0" t="0" r="0" b="0"/>
                <wp:wrapTopAndBottom/>
                <wp:docPr id="1" name="Rectangle 1" title="Masthea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286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5933E" w14:textId="77777777" w:rsidR="004C3B08" w:rsidRDefault="00AE4484">
                            <w:pPr>
                              <w:pStyle w:val="Title"/>
                            </w:pPr>
                            <w:r>
                              <w:t>Newsletter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46304" tIns="228600" rIns="146304" bIns="9144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70538" id="Rectangle 1" o:spid="_x0000_s1027" alt="Title: Masthead" style="position:absolute;margin-left:0;margin-top:0;width:396pt;height:180pt;z-index:251659264;visibility:visible;mso-wrap-style:square;mso-width-percent:1000;mso-height-percent:0;mso-wrap-distance-left:9pt;mso-wrap-distance-top:0;mso-wrap-distance-right:9pt;mso-wrap-distance-bottom:36pt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" fillcolor="#6ca800 [3204]" stroked="f" strokeweight="1pt">
                <v:textbox inset="11.52pt,18pt,11.52pt,7.2pt">
                  <w:txbxContent>
                    <w:p w14:paraId="69E5933E" w14:textId="77777777" w:rsidR="004C3B08" w:rsidRDefault="00AE4484">
                      <w:pPr>
                        <w:pStyle w:val="Title"/>
                      </w:pPr>
                      <w:r>
                        <w:t>Newsletter Title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1312" behindDoc="0" locked="0" layoutInCell="1" allowOverlap="0" wp14:anchorId="24D4A3DA" wp14:editId="0C9EAE8D">
                <wp:simplePos x="142875" y="2628900"/>
                <wp:positionH relativeFrom="page">
                  <wp:align>left</wp:align>
                </wp:positionH>
                <wp:positionV relativeFrom="page">
                  <wp:posOffset>2743200</wp:posOffset>
                </wp:positionV>
                <wp:extent cx="457200" cy="7577455"/>
                <wp:effectExtent l="0" t="0" r="0" b="0"/>
                <wp:wrapSquare wrapText="bothSides"/>
                <wp:docPr id="3" name="Text Box 3" title="Side 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577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731FA" w14:textId="77777777" w:rsidR="004C3B08" w:rsidRDefault="00AE4484">
                            <w:pPr>
                              <w:pStyle w:val="Quote"/>
                            </w:pPr>
                            <w:r>
                              <w:t>Add a sidebar or pull quote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0" rIns="146304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outside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4A3DA" id="Text Box 3" o:spid="_x0000_s1028" type="#_x0000_t202" alt="Title: Side bar" style="position:absolute;margin-left:0;margin-top:3in;width:36pt;height:596.65pt;z-index:251661312;visibility:visible;mso-wrap-style:square;mso-width-percent:1000;mso-height-percent:0;mso-wrap-distance-left:0;mso-wrap-distance-top:0;mso-wrap-distance-right:0;mso-wrap-distance-bottom:0;mso-position-horizontal:left;mso-position-horizontal-relative:page;mso-position-vertical:absolute;mso-position-vertical-relative:page;mso-width-percent:1000;mso-height-percent:0;mso-width-relative:outer-margin-area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" o:allowoverlap="f" fillcolor="white [3201]" stroked="f" strokeweight=".5pt">
                <v:textbox style="mso-fit-shape-to-text:t" inset="36pt,0,11.52pt,18pt">
                  <w:txbxContent>
                    <w:p w14:paraId="0C8731FA" w14:textId="77777777" w:rsidR="004C3B08" w:rsidRDefault="00AE4484">
                      <w:pPr>
                        <w:pStyle w:val="Quote"/>
                      </w:pPr>
                      <w:r>
                        <w:t>Add a sidebar or pull quote here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sdt>
        <w:sdtPr>
          <w:id w:val="1860006269"/>
          <w:placeholder>
            <w:docPart w:val="93372E97E208FE43BA3DB4911CD39C0D"/>
          </w:placeholder>
          <w:temporary/>
          <w:showingPlcHdr/>
          <w15:appearance w15:val="hidden"/>
        </w:sdtPr>
        <w:sdtEndPr/>
        <w:sdtContent>
          <w:r>
            <w:t>To get started right away, just tap any placeholder text (such as this) and start typing.</w:t>
          </w:r>
        </w:sdtContent>
      </w:sdt>
    </w:p>
    <w:sdt>
      <w:sdtPr>
        <w:id w:val="500551984"/>
        <w:placeholder>
          <w:docPart w:val="12918B14D4F22241B7E277BA1FAB207A"/>
        </w:placeholder>
        <w:temporary/>
        <w:showingPlcHdr/>
        <w15:appearance w15:val="hidden"/>
      </w:sdtPr>
      <w:sdtEndPr/>
      <w:sdtContent>
        <w:p w14:paraId="61FB9F2A" w14:textId="77777777" w:rsidR="004C3B08" w:rsidRDefault="00AE4484">
          <w:pPr>
            <w:pStyle w:val="Heading1"/>
          </w:pPr>
          <w:r>
            <w:rPr>
              <w:noProof/>
            </w:rPr>
            <w:t>Heading 1</w:t>
          </w:r>
        </w:p>
      </w:sdtContent>
    </w:sdt>
    <w:sdt>
      <w:sdtPr>
        <w:id w:val="-1028710939"/>
        <w:placeholder>
          <w:docPart w:val="48DFB1A523DBE1459F4011D779A2F63F"/>
        </w:placeholder>
        <w:temporary/>
        <w:showingPlcHdr/>
        <w15:appearance w15:val="hidden"/>
      </w:sdtPr>
      <w:sdtEndPr/>
      <w:sdtContent>
        <w:p w14:paraId="0D1605D9" w14:textId="77777777" w:rsidR="004C3B08" w:rsidRDefault="00AE4484">
          <w:pPr>
            <w:rPr>
              <w:noProof/>
            </w:rPr>
          </w:pPr>
          <w:r>
            <w:t xml:space="preserve">View and edit this newsletter in Word on your computer, tablet, or </w:t>
          </w:r>
          <w:r>
            <w:t>phone. You can edit text; easily insert content such as pictures, shapes, and tables; and seamlessly save the document to the cloud from Word on your Windows, Mac, Android, or iOS device.</w:t>
          </w:r>
        </w:p>
      </w:sdtContent>
    </w:sdt>
    <w:p w14:paraId="20EB056A" w14:textId="77777777" w:rsidR="004C3B08" w:rsidRDefault="00AE4484">
      <w:r>
        <w:rPr>
          <w:noProof/>
          <w:lang w:eastAsia="en-US"/>
        </w:rPr>
        <w:drawing>
          <wp:inline distT="0" distB="0" distL="0" distR="0" wp14:anchorId="3E9B0E38" wp14:editId="5D7D609F">
            <wp:extent cx="5029200" cy="3352800"/>
            <wp:effectExtent l="0" t="0" r="0" b="0"/>
            <wp:docPr id="5" name="Picture 5" title="Photo of apricots on a brightly-colored table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02064_9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2051058562"/>
        <w:placeholder>
          <w:docPart w:val="1C2CB7AEA46F5D4AA6CAE6F26E2EDF5F"/>
        </w:placeholder>
        <w:temporary/>
        <w:showingPlcHdr/>
        <w15:appearance w15:val="hidden"/>
      </w:sdtPr>
      <w:sdtEndPr/>
      <w:sdtContent>
        <w:p w14:paraId="733B7418" w14:textId="77777777" w:rsidR="004C3B08" w:rsidRDefault="00AE4484">
          <w:r>
            <w:t>Want to insert a picture from your files or add a shape, text bo</w:t>
          </w:r>
          <w:r>
            <w:t>x, or table? You got it! On the Insert tab of the ribbon, just tap the option you need.</w:t>
          </w:r>
        </w:p>
      </w:sdtContent>
    </w:sdt>
    <w:p w14:paraId="4AE1AC96" w14:textId="77777777" w:rsidR="004C3B08" w:rsidRDefault="00AE4484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0" distR="0" simplePos="0" relativeHeight="251665408" behindDoc="0" locked="0" layoutInCell="1" allowOverlap="0" wp14:anchorId="2DF08B48" wp14:editId="001C02A1">
                <wp:simplePos x="0" y="0"/>
                <wp:positionH relativeFrom="page">
                  <wp:align>left</wp:align>
                </wp:positionH>
                <wp:positionV relativeFrom="line">
                  <wp:align>top</wp:align>
                </wp:positionV>
                <wp:extent cx="2286000" cy="1197864"/>
                <wp:effectExtent l="0" t="0" r="0" b="1905"/>
                <wp:wrapSquare wrapText="bothSides"/>
                <wp:docPr id="9" name="Text Box 9" title="Side 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19786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2A0B321" w14:textId="77777777" w:rsidR="004C3B08" w:rsidRDefault="00AE4484">
                            <w:pPr>
                              <w:pStyle w:val="IntenseQuote"/>
                            </w:pPr>
                            <w:r>
                              <w:t>Add a sidebar or pull quote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0" rIns="146304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outside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8B48" id="Text Box 9" o:spid="_x0000_s1029" type="#_x0000_t202" alt="Title: Side bar" style="position:absolute;margin-left:0;margin-top:0;width:180pt;height:94.3pt;z-index:251665408;visibility:visible;mso-wrap-style:square;mso-width-percent:0;mso-height-percent:0;mso-wrap-distance-left:0;mso-wrap-distance-top:0;mso-wrap-distance-right:0;mso-wrap-distance-bottom:0;mso-position-horizontal:left;mso-position-horizontal-relative:page;mso-position-vertical:top;mso-position-vertical-relative:line;mso-width-percent:0;mso-height-percent:0;mso-width-relative:outer-margin-area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" o:allowoverlap="f" fillcolor="window" stroked="f" strokeweight=".5pt">
                <v:textbox style="mso-fit-shape-to-text:t" inset="36pt,0,11.52pt,18pt">
                  <w:txbxContent>
                    <w:p w14:paraId="22A0B321" w14:textId="77777777" w:rsidR="004C3B08" w:rsidRDefault="00AE4484">
                      <w:pPr>
                        <w:pStyle w:val="IntenseQuote"/>
                      </w:pPr>
                      <w:r>
                        <w:t>Add a sidebar or pull quote here</w:t>
                      </w:r>
                    </w:p>
                  </w:txbxContent>
                </v:textbox>
                <w10:wrap type="square" anchorx="page" anchory="line"/>
              </v:shape>
            </w:pict>
          </mc:Fallback>
        </mc:AlternateContent>
      </w:r>
      <w:sdt>
        <w:sdtPr>
          <w:id w:val="-2132088013"/>
          <w:placeholder>
            <w:docPart w:val="B7871672E63CC44686994A0E28BD9AA3"/>
          </w:placeholder>
          <w:temporary/>
          <w:showingPlcHdr/>
          <w15:appearance w15:val="hidden"/>
        </w:sdtPr>
        <w:sdtEndPr/>
        <w:sdtContent>
          <w:r>
            <w:t>Think a document that looks this good has to be difficult to format? Think again! This newsletter uses styles so that you can appl</w:t>
          </w:r>
          <w:r>
            <w:t>y the formatting you need with just a tap.</w:t>
          </w:r>
        </w:sdtContent>
      </w:sdt>
    </w:p>
    <w:sdt>
      <w:sdtPr>
        <w:id w:val="-1957177524"/>
        <w:placeholder>
          <w:docPart w:val="F3A0DE650022454AB892A573DC668F00"/>
        </w:placeholder>
        <w:temporary/>
        <w:showingPlcHdr/>
        <w15:appearance w15:val="hidden"/>
      </w:sdtPr>
      <w:sdtEndPr/>
      <w:sdtContent>
        <w:p w14:paraId="4EA6D7AC" w14:textId="77777777" w:rsidR="004C3B08" w:rsidRDefault="00AE4484">
          <w:pPr>
            <w:pStyle w:val="Heading1"/>
          </w:pPr>
          <w:r>
            <w:rPr>
              <w:noProof/>
            </w:rPr>
            <w:t>Heading 1</w:t>
          </w:r>
        </w:p>
      </w:sdtContent>
    </w:sdt>
    <w:sdt>
      <w:sdtPr>
        <w:id w:val="-592477168"/>
        <w:placeholder>
          <w:docPart w:val="8330F76D5AFD9C438709463A3439EF3E"/>
        </w:placeholder>
        <w:temporary/>
        <w:showingPlcHdr/>
        <w15:appearance w15:val="hidden"/>
      </w:sdtPr>
      <w:sdtEndPr/>
      <w:sdtContent>
        <w:p w14:paraId="71ACD1E0" w14:textId="77777777" w:rsidR="004C3B08" w:rsidRDefault="00AE4484">
          <w:pPr>
            <w:pStyle w:val="Heading2"/>
          </w:pPr>
          <w:r>
            <w:t>Heading 2</w:t>
          </w:r>
        </w:p>
      </w:sdtContent>
    </w:sdt>
    <w:sdt>
      <w:sdtPr>
        <w:id w:val="-1970739021"/>
        <w:placeholder>
          <w:docPart w:val="EB02896C900D8F4B9FA79ABDAE2C5100"/>
        </w:placeholder>
        <w:temporary/>
        <w:showingPlcHdr/>
        <w15:appearance w15:val="hidden"/>
      </w:sdtPr>
      <w:sdtEndPr/>
      <w:sdtContent>
        <w:p w14:paraId="0DFC69E7" w14:textId="77777777" w:rsidR="004C3B08" w:rsidRDefault="00AE4484">
          <w:r>
            <w:t>On the Home tab, check out Styles to access any text format you see in this document. For example, this paragraph uses Normal style.</w:t>
          </w:r>
        </w:p>
      </w:sdtContent>
    </w:sdt>
    <w:sdt>
      <w:sdtPr>
        <w:id w:val="381838154"/>
        <w:placeholder>
          <w:docPart w:val="B870A44A52F19742A2076362C8C0DBE1"/>
        </w:placeholder>
        <w:temporary/>
        <w:showingPlcHdr/>
        <w15:appearance w15:val="hidden"/>
      </w:sdtPr>
      <w:sdtEndPr/>
      <w:sdtContent>
        <w:p w14:paraId="27776935" w14:textId="77777777" w:rsidR="004C3B08" w:rsidRDefault="00AE4484">
          <w:pPr>
            <w:pStyle w:val="Heading2"/>
          </w:pPr>
          <w:r>
            <w:t>Heading 2</w:t>
          </w:r>
        </w:p>
      </w:sdtContent>
    </w:sdt>
    <w:sdt>
      <w:sdtPr>
        <w:id w:val="1773731758"/>
        <w:placeholder>
          <w:docPart w:val="C985EEC98253C849B2B4A73AB308E077"/>
        </w:placeholder>
        <w:temporary/>
        <w:showingPlcHdr/>
        <w15:appearance w15:val="hidden"/>
      </w:sdtPr>
      <w:sdtEndPr/>
      <w:sdtContent>
        <w:p w14:paraId="2B0BE920" w14:textId="77777777" w:rsidR="004C3B08" w:rsidRDefault="00AE4484">
          <w:r>
            <w:t>On the Home tab, check out Styles to acc</w:t>
          </w:r>
          <w:r>
            <w:t>ess any text format you see in this document. For example, this paragraph uses Normal style.</w:t>
          </w:r>
        </w:p>
      </w:sdtContent>
    </w:sdt>
    <w:p w14:paraId="02FB466C" w14:textId="77777777" w:rsidR="004C3B08" w:rsidRDefault="00AE4484">
      <w:pPr>
        <w:pStyle w:val="Heading1"/>
      </w:pPr>
      <w:r>
        <w:t xml:space="preserve"> </w:t>
      </w:r>
      <w:sdt>
        <w:sdtPr>
          <w:id w:val="-1489624377"/>
          <w:placeholder>
            <w:docPart w:val="0356A2C59203CB4BA66F047D3C8B0BC5"/>
          </w:placeholder>
          <w:temporary/>
          <w:showingPlcHdr/>
          <w15:appearance w15:val="hidden"/>
        </w:sdtPr>
        <w:sdtEndPr/>
        <w:sdtContent>
          <w:r>
            <w:rPr>
              <w:noProof/>
            </w:rPr>
            <w:t>Heading 1</w:t>
          </w:r>
        </w:sdtContent>
      </w:sdt>
    </w:p>
    <w:p w14:paraId="7CC94FE2" w14:textId="33597B20" w:rsidR="004C3B08" w:rsidRDefault="00AE4484">
      <w:pPr>
        <w:pStyle w:val="ContactInfo"/>
      </w:pPr>
      <w:r>
        <w:rPr>
          <w:noProof/>
          <w:lang w:eastAsia="en-US"/>
        </w:rPr>
        <mc:AlternateContent>
          <mc:Choice Requires="wps">
            <w:drawing>
              <wp:anchor distT="91440" distB="0" distL="114300" distR="114300" simplePos="0" relativeHeight="251663360" behindDoc="0" locked="0" layoutInCell="1" allowOverlap="0" wp14:anchorId="4D9D9A2D" wp14:editId="7DEEC189">
                <wp:simplePos x="57150" y="459105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667625" cy="4800600"/>
                <wp:effectExtent l="0" t="0" r="0" b="0"/>
                <wp:wrapTopAndBottom/>
                <wp:docPr id="6" name="Text Box 6" title="Mail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7625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E8B9F" w14:textId="7324D074" w:rsidR="004C3B08" w:rsidRDefault="00AE4484">
                            <w:pPr>
                              <w:pStyle w:val="Company"/>
                            </w:pPr>
                            <w:r>
                              <w:t>Company</w:t>
                            </w:r>
                            <w:r w:rsidR="00D8253F"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65DE4EE" wp14:editId="4B83A306">
                                  <wp:extent cx="4572000" cy="45720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test1.2MB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0" cy="457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1F45A1" w14:textId="77777777" w:rsidR="004C3B08" w:rsidRDefault="00AE4484">
                            <w:pPr>
                              <w:pStyle w:val="ContactInfo"/>
                            </w:pPr>
                            <w:r>
                              <w:t>Address</w:t>
                            </w:r>
                          </w:p>
                          <w:p w14:paraId="3ABEF67F" w14:textId="77777777" w:rsidR="004C3B08" w:rsidRDefault="00AE4484">
                            <w:pPr>
                              <w:pStyle w:val="ContactInfo"/>
                            </w:pPr>
                            <w:r>
                              <w:t>City, ST Zip</w:t>
                            </w:r>
                          </w:p>
                          <w:p w14:paraId="4B034B24" w14:textId="77777777" w:rsidR="004C3B08" w:rsidRDefault="00AE4484">
                            <w:pPr>
                              <w:pStyle w:val="Recipient"/>
                            </w:pPr>
                            <w:r>
                              <w:t>Recipient</w:t>
                            </w:r>
                          </w:p>
                          <w:p w14:paraId="58667839" w14:textId="77777777" w:rsidR="004C3B08" w:rsidRDefault="00AE4484">
                            <w:pPr>
                              <w:pStyle w:val="Address"/>
                            </w:pPr>
                            <w:r>
                              <w:t>Address</w:t>
                            </w:r>
                          </w:p>
                          <w:p w14:paraId="6E1EFBDF" w14:textId="77777777" w:rsidR="004C3B08" w:rsidRDefault="00AE4484">
                            <w:pPr>
                              <w:pStyle w:val="Address"/>
                              <w:rPr>
                                <w:noProof/>
                              </w:rPr>
                            </w:pPr>
                            <w:r>
                              <w:t>City, ST Zip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0" rIns="4572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50000</wp14:pctHeight>
                </wp14:sizeRelV>
              </wp:anchor>
            </w:drawing>
          </mc:Choice>
          <mc:Fallback>
            <w:pict>
              <v:shape w14:anchorId="4D9D9A2D" id="Text Box 6" o:spid="_x0000_s1030" type="#_x0000_t202" alt="Title: Mailer" style="position:absolute;margin-left:0;margin-top:0;width:603.75pt;height:378pt;z-index:251663360;visibility:visible;mso-wrap-style:square;mso-width-percent:1000;mso-height-percent:500;mso-wrap-distance-left:9pt;mso-wrap-distance-top:7.2pt;mso-wrap-distance-right:9pt;mso-wrap-distance-bottom:0;mso-position-horizontal:center;mso-position-horizontal-relative:page;mso-position-vertical:bottom;mso-position-vertical-relative:page;mso-width-percent:1000;mso-height-percent:5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" o:allowoverlap="f" fillcolor="white [3201]" stroked="f" strokeweight=".5pt">
                <v:textbox inset="36pt,0,36pt,18pt">
                  <w:txbxContent>
                    <w:p w14:paraId="725E8B9F" w14:textId="7324D074" w:rsidR="004C3B08" w:rsidRDefault="00AE4484">
                      <w:pPr>
                        <w:pStyle w:val="Company"/>
                      </w:pPr>
                      <w:r>
                        <w:t>Company</w:t>
                      </w:r>
                      <w:r w:rsidR="00D8253F"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65DE4EE" wp14:editId="4B83A306">
                            <wp:extent cx="4572000" cy="45720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test1.2MB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0" cy="457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1F45A1" w14:textId="77777777" w:rsidR="004C3B08" w:rsidRDefault="00AE4484">
                      <w:pPr>
                        <w:pStyle w:val="ContactInfo"/>
                      </w:pPr>
                      <w:r>
                        <w:t>Address</w:t>
                      </w:r>
                    </w:p>
                    <w:p w14:paraId="3ABEF67F" w14:textId="77777777" w:rsidR="004C3B08" w:rsidRDefault="00AE4484">
                      <w:pPr>
                        <w:pStyle w:val="ContactInfo"/>
                      </w:pPr>
                      <w:r>
                        <w:t>City, ST Zip</w:t>
                      </w:r>
                    </w:p>
                    <w:p w14:paraId="4B034B24" w14:textId="77777777" w:rsidR="004C3B08" w:rsidRDefault="00AE4484">
                      <w:pPr>
                        <w:pStyle w:val="Recipient"/>
                      </w:pPr>
                      <w:r>
                        <w:t>Recipient</w:t>
                      </w:r>
                    </w:p>
                    <w:p w14:paraId="58667839" w14:textId="77777777" w:rsidR="004C3B08" w:rsidRDefault="00AE4484">
                      <w:pPr>
                        <w:pStyle w:val="Address"/>
                      </w:pPr>
                      <w:r>
                        <w:t>Address</w:t>
                      </w:r>
                    </w:p>
                    <w:p w14:paraId="6E1EFBDF" w14:textId="77777777" w:rsidR="004C3B08" w:rsidRDefault="00AE4484">
                      <w:pPr>
                        <w:pStyle w:val="Address"/>
                        <w:rPr>
                          <w:noProof/>
                        </w:rPr>
                      </w:pPr>
                      <w:r>
                        <w:t>City, ST Zip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sdt>
        <w:sdtPr>
          <w:id w:val="-1778626863"/>
          <w:placeholder>
            <w:docPart w:val="BC68FDB0892D1C4B935CCC965E1D8616"/>
          </w:placeholder>
          <w:temporary/>
          <w:showingPlcHdr/>
          <w15:appearance w15:val="hidden"/>
        </w:sdtPr>
        <w:sdtEndPr/>
        <w:sdtContent>
          <w:r>
            <w:rPr>
              <w:noProof/>
            </w:rPr>
            <w:t>Address | City, ST Zip</w:t>
          </w:r>
          <w:r>
            <w:rPr>
              <w:noProof/>
            </w:rPr>
            <w:br/>
            <w:t>Telephone | Email</w:t>
          </w:r>
        </w:sdtContent>
      </w:sdt>
      <w:r>
        <w:t xml:space="preserve"> </w:t>
      </w:r>
      <w:bookmarkStart w:id="0" w:name="_GoBack"/>
      <w:r w:rsidR="004B0B99">
        <w:rPr>
          <w:noProof/>
          <w:lang w:eastAsia="en-US"/>
        </w:rPr>
        <w:lastRenderedPageBreak/>
        <w:drawing>
          <wp:inline distT="0" distB="0" distL="0" distR="0" wp14:anchorId="0AD5551B" wp14:editId="57CF3D60">
            <wp:extent cx="4572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.2MB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574D4">
        <w:rPr>
          <w:noProof/>
          <w:lang w:eastAsia="en-US"/>
        </w:rPr>
        <w:lastRenderedPageBreak/>
        <w:drawing>
          <wp:inline distT="0" distB="0" distL="0" distR="0" wp14:anchorId="64D5F936" wp14:editId="7CD63FD3">
            <wp:extent cx="4572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1.2M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08">
      <w:headerReference w:type="default" r:id="rId13"/>
      <w:pgSz w:w="12240" w:h="15840"/>
      <w:pgMar w:top="1008" w:right="720" w:bottom="720" w:left="360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62B103" w14:textId="77777777" w:rsidR="00AE4484" w:rsidRDefault="00AE4484">
      <w:pPr>
        <w:spacing w:after="0" w:line="240" w:lineRule="auto"/>
      </w:pPr>
      <w:r>
        <w:separator/>
      </w:r>
    </w:p>
  </w:endnote>
  <w:endnote w:type="continuationSeparator" w:id="0">
    <w:p w14:paraId="0B3B3662" w14:textId="77777777" w:rsidR="00AE4484" w:rsidRDefault="00AE4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17F67B" w14:textId="77777777" w:rsidR="00AE4484" w:rsidRDefault="00AE4484">
      <w:pPr>
        <w:spacing w:after="0" w:line="240" w:lineRule="auto"/>
      </w:pPr>
      <w:r>
        <w:separator/>
      </w:r>
    </w:p>
  </w:footnote>
  <w:footnote w:type="continuationSeparator" w:id="0">
    <w:p w14:paraId="3854DA1E" w14:textId="77777777" w:rsidR="00AE4484" w:rsidRDefault="00AE4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17160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0FBF12" w14:textId="77777777" w:rsidR="004C3B08" w:rsidRDefault="00AE44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0B9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4C3"/>
    <w:rsid w:val="001D44C3"/>
    <w:rsid w:val="004B0B99"/>
    <w:rsid w:val="004C3B08"/>
    <w:rsid w:val="006574D4"/>
    <w:rsid w:val="00AE4484"/>
    <w:rsid w:val="00D8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BA8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323948" w:themeColor="text2" w:themeTint="E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120"/>
      <w:outlineLvl w:val="0"/>
    </w:pPr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paragraph" w:styleId="Subtitle">
    <w:name w:val="Subtitle"/>
    <w:basedOn w:val="Normal"/>
    <w:link w:val="SubtitleChar"/>
    <w:uiPriority w:val="11"/>
    <w:qFormat/>
    <w:pPr>
      <w:numPr>
        <w:ilvl w:val="1"/>
      </w:numPr>
      <w:spacing w:after="0"/>
      <w:jc w:val="right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Date">
    <w:name w:val="Date"/>
    <w:basedOn w:val="Normal"/>
    <w:link w:val="DateChar"/>
    <w:uiPriority w:val="99"/>
    <w:unhideWhenUsed/>
    <w:qFormat/>
    <w:pPr>
      <w:spacing w:after="40"/>
      <w:jc w:val="right"/>
    </w:pPr>
    <w:rPr>
      <w:b/>
      <w:color w:val="6CA800" w:themeColor="accent1"/>
      <w:sz w:val="32"/>
    </w:rPr>
  </w:style>
  <w:style w:type="character" w:customStyle="1" w:styleId="DateChar">
    <w:name w:val="Date Char"/>
    <w:basedOn w:val="DefaultParagraphFont"/>
    <w:link w:val="Date"/>
    <w:uiPriority w:val="99"/>
    <w:rPr>
      <w:b/>
      <w:color w:val="6CA800" w:themeColor="accent1"/>
      <w:sz w:val="32"/>
    </w:rPr>
  </w:style>
  <w:style w:type="paragraph" w:styleId="BlockText">
    <w:name w:val="Block Text"/>
    <w:basedOn w:val="Normal"/>
    <w:uiPriority w:val="99"/>
    <w:unhideWhenUsed/>
    <w:qFormat/>
    <w:pPr>
      <w:spacing w:after="380" w:line="326" w:lineRule="auto"/>
    </w:pPr>
    <w:rPr>
      <w:rFonts w:eastAsiaTheme="minorEastAsia"/>
      <w:iCs/>
      <w:sz w:val="28"/>
    </w:rPr>
  </w:style>
  <w:style w:type="paragraph" w:styleId="Quote">
    <w:name w:val="Quote"/>
    <w:basedOn w:val="Normal"/>
    <w:link w:val="QuoteChar"/>
    <w:uiPriority w:val="29"/>
    <w:qFormat/>
    <w:pPr>
      <w:pBdr>
        <w:top w:val="single" w:sz="8" w:space="10" w:color="auto"/>
        <w:bottom w:val="single" w:sz="8" w:space="10" w:color="auto"/>
      </w:pBdr>
      <w:spacing w:after="240" w:line="312" w:lineRule="auto"/>
      <w:jc w:val="right"/>
    </w:pPr>
    <w:rPr>
      <w:i/>
      <w:iCs/>
      <w:sz w:val="28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4"/>
      <w:szCs w:val="24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8" w:space="10" w:color="323948" w:themeColor="text2" w:themeTint="E6"/>
        <w:bottom w:val="single" w:sz="8" w:space="10" w:color="323948" w:themeColor="text2" w:themeTint="E6"/>
      </w:pBdr>
      <w:spacing w:after="240" w:line="312" w:lineRule="auto"/>
      <w:jc w:val="right"/>
    </w:pPr>
    <w:rPr>
      <w:b/>
      <w:i/>
      <w:iCs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iCs/>
      <w:sz w:val="28"/>
    </w:rPr>
  </w:style>
  <w:style w:type="paragraph" w:customStyle="1" w:styleId="Recipient">
    <w:name w:val="Recipient"/>
    <w:basedOn w:val="Normal"/>
    <w:uiPriority w:val="10"/>
    <w:qFormat/>
    <w:pPr>
      <w:spacing w:before="1760" w:after="0"/>
      <w:ind w:left="2880"/>
    </w:pPr>
    <w:rPr>
      <w:b/>
    </w:rPr>
  </w:style>
  <w:style w:type="paragraph" w:customStyle="1" w:styleId="Address">
    <w:name w:val="Address"/>
    <w:basedOn w:val="Normal"/>
    <w:uiPriority w:val="10"/>
    <w:qFormat/>
    <w:pPr>
      <w:ind w:left="2880"/>
      <w:contextualSpacing/>
    </w:pPr>
  </w:style>
  <w:style w:type="paragraph" w:customStyle="1" w:styleId="ContactInfo">
    <w:name w:val="Contact Info"/>
    <w:basedOn w:val="Normal"/>
    <w:uiPriority w:val="10"/>
    <w:qFormat/>
    <w:pPr>
      <w:contextualSpacing/>
    </w:pPr>
  </w:style>
  <w:style w:type="paragraph" w:customStyle="1" w:styleId="Company">
    <w:name w:val="Company"/>
    <w:basedOn w:val="Normal"/>
    <w:uiPriority w:val="10"/>
    <w:qFormat/>
    <w:pPr>
      <w:pBdr>
        <w:top w:val="single" w:sz="24" w:space="18" w:color="323948" w:themeColor="text2" w:themeTint="E6"/>
      </w:pBdr>
      <w:spacing w:after="0"/>
    </w:pPr>
    <w:rPr>
      <w:b/>
      <w:color w:val="6CA800" w:themeColor="accent1"/>
      <w:sz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Introduction">
    <w:name w:val="Introduction"/>
    <w:basedOn w:val="Normal"/>
    <w:link w:val="IntroductionChar"/>
    <w:uiPriority w:val="3"/>
    <w:qFormat/>
    <w:pPr>
      <w:spacing w:after="380" w:line="319" w:lineRule="auto"/>
    </w:pPr>
    <w:rPr>
      <w:sz w:val="28"/>
      <w:lang w:eastAsia="en-US"/>
    </w:rPr>
  </w:style>
  <w:style w:type="character" w:customStyle="1" w:styleId="IntroductionChar">
    <w:name w:val="Introduction Char"/>
    <w:basedOn w:val="DefaultParagraphFont"/>
    <w:link w:val="Introduction"/>
    <w:uiPriority w:val="3"/>
    <w:rPr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Applications/Microsoft%20Word.app/Contents/Resources/en.lproj/News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372E97E208FE43BA3DB4911CD39C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B41959-BE96-1341-BF72-290182D75188}"/>
      </w:docPartPr>
      <w:docPartBody>
        <w:p w:rsidR="00000000" w:rsidRDefault="00A2444A">
          <w:pPr>
            <w:pStyle w:val="93372E97E208FE43BA3DB4911CD39C0D"/>
          </w:pPr>
          <w:r>
            <w:t>To get started right away, just tap any placeholder text (such as this) and start typing.</w:t>
          </w:r>
        </w:p>
      </w:docPartBody>
    </w:docPart>
    <w:docPart>
      <w:docPartPr>
        <w:name w:val="12918B14D4F22241B7E277BA1FAB20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B9A3A-E3C2-D04E-9013-AF89CACCF3D7}"/>
      </w:docPartPr>
      <w:docPartBody>
        <w:p w:rsidR="00000000" w:rsidRDefault="00A2444A">
          <w:pPr>
            <w:pStyle w:val="12918B14D4F22241B7E277BA1FAB207A"/>
          </w:pPr>
          <w:r>
            <w:rPr>
              <w:noProof/>
            </w:rPr>
            <w:t>Heading 1</w:t>
          </w:r>
        </w:p>
      </w:docPartBody>
    </w:docPart>
    <w:docPart>
      <w:docPartPr>
        <w:name w:val="48DFB1A523DBE1459F4011D779A2F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B6C53E-D48E-4747-A46B-B0690C77B973}"/>
      </w:docPartPr>
      <w:docPartBody>
        <w:p w:rsidR="00000000" w:rsidRDefault="00A2444A">
          <w:pPr>
            <w:pStyle w:val="48DFB1A523DBE1459F4011D779A2F63F"/>
          </w:pPr>
          <w:r>
            <w:t xml:space="preserve">View and edit this newsletter in Word on your computer, tablet, or phone. You can edit text; easily insert content such as pictures, shapes, and tables; </w:t>
          </w:r>
          <w:r>
            <w:t>and seamlessly save the document to the cloud from Word on your Windows, Mac, Android, or iOS device.</w:t>
          </w:r>
        </w:p>
      </w:docPartBody>
    </w:docPart>
    <w:docPart>
      <w:docPartPr>
        <w:name w:val="1C2CB7AEA46F5D4AA6CAE6F26E2EDF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0E5BBD-38AE-104A-87C1-369536AF0F17}"/>
      </w:docPartPr>
      <w:docPartBody>
        <w:p w:rsidR="00000000" w:rsidRDefault="00A2444A">
          <w:pPr>
            <w:pStyle w:val="1C2CB7AEA46F5D4AA6CAE6F26E2EDF5F"/>
          </w:pPr>
          <w:r>
            <w:t>Want to insert a picture from your files or add a shape, text box, or table? You got it! On the Insert tab of the ribbon, just tap the option you need.</w:t>
          </w:r>
        </w:p>
      </w:docPartBody>
    </w:docPart>
    <w:docPart>
      <w:docPartPr>
        <w:name w:val="B7871672E63CC44686994A0E28BD9A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F24CC-D8AF-0C40-8499-2EA4D1D4D20A}"/>
      </w:docPartPr>
      <w:docPartBody>
        <w:p w:rsidR="00000000" w:rsidRDefault="00A2444A">
          <w:pPr>
            <w:pStyle w:val="B7871672E63CC44686994A0E28BD9AA3"/>
          </w:pPr>
          <w:r>
            <w:t>Th</w:t>
          </w:r>
          <w:r>
            <w:t>ink a document that looks this good has to be difficult to format? Think again! This newsletter uses styles so that you can apply the formatting you need with just a tap.</w:t>
          </w:r>
        </w:p>
      </w:docPartBody>
    </w:docPart>
    <w:docPart>
      <w:docPartPr>
        <w:name w:val="F3A0DE650022454AB892A573DC668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3CC800-1C79-AB40-9486-4E6086D8A27F}"/>
      </w:docPartPr>
      <w:docPartBody>
        <w:p w:rsidR="00000000" w:rsidRDefault="00A2444A">
          <w:pPr>
            <w:pStyle w:val="F3A0DE650022454AB892A573DC668F00"/>
          </w:pPr>
          <w:r>
            <w:rPr>
              <w:noProof/>
            </w:rPr>
            <w:t>Heading 1</w:t>
          </w:r>
        </w:p>
      </w:docPartBody>
    </w:docPart>
    <w:docPart>
      <w:docPartPr>
        <w:name w:val="8330F76D5AFD9C438709463A3439E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33E71-81F1-AC4E-8DC3-DC9F14544FAA}"/>
      </w:docPartPr>
      <w:docPartBody>
        <w:p w:rsidR="00000000" w:rsidRDefault="00A2444A">
          <w:pPr>
            <w:pStyle w:val="8330F76D5AFD9C438709463A3439EF3E"/>
          </w:pPr>
          <w:r>
            <w:t>Heading 2</w:t>
          </w:r>
        </w:p>
      </w:docPartBody>
    </w:docPart>
    <w:docPart>
      <w:docPartPr>
        <w:name w:val="EB02896C900D8F4B9FA79ABDAE2C51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66ADF-D71C-B446-992E-9FD6A39DCBE7}"/>
      </w:docPartPr>
      <w:docPartBody>
        <w:p w:rsidR="00000000" w:rsidRDefault="00A2444A">
          <w:pPr>
            <w:pStyle w:val="EB02896C900D8F4B9FA79ABDAE2C5100"/>
          </w:pPr>
          <w:r>
            <w:t>On the Home tab, check out Styles to access any text format you s</w:t>
          </w:r>
          <w:r>
            <w:t>ee in this document. For example, this paragraph uses Normal style.</w:t>
          </w:r>
        </w:p>
      </w:docPartBody>
    </w:docPart>
    <w:docPart>
      <w:docPartPr>
        <w:name w:val="B870A44A52F19742A2076362C8C0D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6993EF-A345-C04C-8742-6CDC84E6EA99}"/>
      </w:docPartPr>
      <w:docPartBody>
        <w:p w:rsidR="00000000" w:rsidRDefault="00A2444A">
          <w:pPr>
            <w:pStyle w:val="B870A44A52F19742A2076362C8C0DBE1"/>
          </w:pPr>
          <w:r>
            <w:t>Heading 2</w:t>
          </w:r>
        </w:p>
      </w:docPartBody>
    </w:docPart>
    <w:docPart>
      <w:docPartPr>
        <w:name w:val="C985EEC98253C849B2B4A73AB308E0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0FA1F7-0EF4-FA45-8709-8A5BEDA7D27E}"/>
      </w:docPartPr>
      <w:docPartBody>
        <w:p w:rsidR="00000000" w:rsidRDefault="00A2444A">
          <w:pPr>
            <w:pStyle w:val="C985EEC98253C849B2B4A73AB308E077"/>
          </w:pPr>
          <w:r>
            <w:t>On the Home tab, check out Styles to access any text format you see in this document. For example, this paragraph uses Normal s</w:t>
          </w:r>
          <w:r>
            <w:t>tyle.</w:t>
          </w:r>
        </w:p>
      </w:docPartBody>
    </w:docPart>
    <w:docPart>
      <w:docPartPr>
        <w:name w:val="0356A2C59203CB4BA66F047D3C8B0B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D9BDE3-219B-7A4A-A6A8-56015EB35DFA}"/>
      </w:docPartPr>
      <w:docPartBody>
        <w:p w:rsidR="00000000" w:rsidRDefault="00A2444A">
          <w:pPr>
            <w:pStyle w:val="0356A2C59203CB4BA66F047D3C8B0BC5"/>
          </w:pPr>
          <w:r>
            <w:rPr>
              <w:noProof/>
            </w:rPr>
            <w:t>Heading 1</w:t>
          </w:r>
        </w:p>
      </w:docPartBody>
    </w:docPart>
    <w:docPart>
      <w:docPartPr>
        <w:name w:val="BC68FDB0892D1C4B935CCC965E1D8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DE2AE1-ABBB-274A-B817-B2F05CAE8EE1}"/>
      </w:docPartPr>
      <w:docPartBody>
        <w:p w:rsidR="00000000" w:rsidRDefault="00A2444A">
          <w:pPr>
            <w:pStyle w:val="BC68FDB0892D1C4B935CCC965E1D8616"/>
          </w:pPr>
          <w:r>
            <w:rPr>
              <w:noProof/>
            </w:rPr>
            <w:t>Address | City, ST Zip</w:t>
          </w:r>
          <w:r>
            <w:rPr>
              <w:noProof/>
            </w:rPr>
            <w:br/>
            <w:t>Telephone | 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4A"/>
    <w:rsid w:val="00A2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372E97E208FE43BA3DB4911CD39C0D">
    <w:name w:val="93372E97E208FE43BA3DB4911CD39C0D"/>
  </w:style>
  <w:style w:type="paragraph" w:customStyle="1" w:styleId="12918B14D4F22241B7E277BA1FAB207A">
    <w:name w:val="12918B14D4F22241B7E277BA1FAB207A"/>
  </w:style>
  <w:style w:type="paragraph" w:customStyle="1" w:styleId="48DFB1A523DBE1459F4011D779A2F63F">
    <w:name w:val="48DFB1A523DBE1459F4011D779A2F63F"/>
  </w:style>
  <w:style w:type="paragraph" w:customStyle="1" w:styleId="1C2CB7AEA46F5D4AA6CAE6F26E2EDF5F">
    <w:name w:val="1C2CB7AEA46F5D4AA6CAE6F26E2EDF5F"/>
  </w:style>
  <w:style w:type="paragraph" w:customStyle="1" w:styleId="B7871672E63CC44686994A0E28BD9AA3">
    <w:name w:val="B7871672E63CC44686994A0E28BD9AA3"/>
  </w:style>
  <w:style w:type="paragraph" w:customStyle="1" w:styleId="F3A0DE650022454AB892A573DC668F00">
    <w:name w:val="F3A0DE650022454AB892A573DC668F00"/>
  </w:style>
  <w:style w:type="paragraph" w:customStyle="1" w:styleId="8330F76D5AFD9C438709463A3439EF3E">
    <w:name w:val="8330F76D5AFD9C438709463A3439EF3E"/>
  </w:style>
  <w:style w:type="paragraph" w:customStyle="1" w:styleId="EB02896C900D8F4B9FA79ABDAE2C5100">
    <w:name w:val="EB02896C900D8F4B9FA79ABDAE2C5100"/>
  </w:style>
  <w:style w:type="paragraph" w:customStyle="1" w:styleId="B870A44A52F19742A2076362C8C0DBE1">
    <w:name w:val="B870A44A52F19742A2076362C8C0DBE1"/>
  </w:style>
  <w:style w:type="paragraph" w:customStyle="1" w:styleId="C985EEC98253C849B2B4A73AB308E077">
    <w:name w:val="C985EEC98253C849B2B4A73AB308E077"/>
  </w:style>
  <w:style w:type="paragraph" w:customStyle="1" w:styleId="0356A2C59203CB4BA66F047D3C8B0BC5">
    <w:name w:val="0356A2C59203CB4BA66F047D3C8B0BC5"/>
  </w:style>
  <w:style w:type="paragraph" w:customStyle="1" w:styleId="BC68FDB0892D1C4B935CCC965E1D8616">
    <w:name w:val="BC68FDB0892D1C4B935CCC965E1D86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14">
      <a:dk1>
        <a:sysClr val="windowText" lastClr="000000"/>
      </a:dk1>
      <a:lt1>
        <a:sysClr val="window" lastClr="FFFFFF"/>
      </a:lt1>
      <a:dk2>
        <a:srgbClr val="212630"/>
      </a:dk2>
      <a:lt2>
        <a:srgbClr val="F6F6F7"/>
      </a:lt2>
      <a:accent1>
        <a:srgbClr val="6CA800"/>
      </a:accent1>
      <a:accent2>
        <a:srgbClr val="E4D238"/>
      </a:accent2>
      <a:accent3>
        <a:srgbClr val="36C0CA"/>
      </a:accent3>
      <a:accent4>
        <a:srgbClr val="E25D52"/>
      </a:accent4>
      <a:accent5>
        <a:srgbClr val="E8993C"/>
      </a:accent5>
      <a:accent6>
        <a:srgbClr val="91669C"/>
      </a:accent6>
      <a:hlink>
        <a:srgbClr val="36C0CA"/>
      </a:hlink>
      <a:folHlink>
        <a:srgbClr val="91669C"/>
      </a:folHlink>
    </a:clrScheme>
    <a:fontScheme name="Times New Roman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CTQFD2CFPMXN-979-695</_dlc_DocId>
    <_dlc_DocIdUrl xmlns="498267d4-2a5a-4c72-99d3-cf7236a95ce8">
      <Url>https://msft.spoppe.com/teams/cpub/teams/Consumer/templates/_layouts/15/DocIdRedir.aspx?ID=CTQFD2CFPMXN-979-695</Url>
      <Description>CTQFD2CFPMXN-979-695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3DEB9F-FC0C-402E-832B-8D75170F9BB8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FA286F4A-A27C-4F7B-A59E-9C2B8CF0F8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87D29E-76DE-4E45-A640-C5EEE9968B47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BC19B97D-CAC9-488B-AC81-BD32901363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3</TotalTime>
  <Pages>4</Pages>
  <Words>158</Words>
  <Characters>904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2014-12-16T20:29:00Z</cp:lastPrinted>
  <dcterms:created xsi:type="dcterms:W3CDTF">2017-05-05T18:20:00Z</dcterms:created>
  <dcterms:modified xsi:type="dcterms:W3CDTF">2017-05-05T18:27:00Z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226a3654-a434-4e00-940f-10ffca04c7fd</vt:lpwstr>
  </property>
  <property fmtid="{D5CDD505-2E9C-101B-9397-08002B2CF9AE}" pid="3" name="ContentTypeId">
    <vt:lpwstr>0x010100012E2E405031D74DB051ADDB3D34E572</vt:lpwstr>
  </property>
</Properties>
</file>